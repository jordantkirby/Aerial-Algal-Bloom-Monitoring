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003FE4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242185"/>
                  <wp:effectExtent l="0" t="0" r="0" b="571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003FE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Sony_NEX7_Top_Mount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003FE4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October 14, 2015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003FE4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003FE4" w:rsidP="00003FE4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003FE4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003FE4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32608750" w:history="1">
                        <w:r w:rsidR="00003FE4" w:rsidRPr="007020D2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03FE4">
                          <w:rPr>
                            <w:noProof/>
                            <w:webHidden/>
                          </w:rPr>
                          <w:tab/>
                        </w:r>
                        <w:r w:rsidR="00003FE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03FE4">
                          <w:rPr>
                            <w:noProof/>
                            <w:webHidden/>
                          </w:rPr>
                          <w:instrText xml:space="preserve"> PAGEREF _Toc432608750 \h </w:instrText>
                        </w:r>
                        <w:r w:rsidR="00003FE4">
                          <w:rPr>
                            <w:noProof/>
                            <w:webHidden/>
                          </w:rPr>
                        </w:r>
                        <w:r w:rsidR="00003FE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03FE4">
                          <w:rPr>
                            <w:noProof/>
                            <w:webHidden/>
                          </w:rPr>
                          <w:t>1</w:t>
                        </w:r>
                        <w:r w:rsidR="00003FE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1" w:history="1">
                        <w:r w:rsidRPr="007020D2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2" w:history="1">
                        <w:r w:rsidRPr="007020D2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3" w:history="1">
                        <w:r w:rsidRPr="007020D2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4" w:history="1">
                        <w:r w:rsidRPr="007020D2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5" w:history="1">
                        <w:r w:rsidRPr="007020D2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6" w:history="1">
                        <w:r w:rsidRPr="007020D2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7" w:history="1">
                        <w:r w:rsidRPr="007020D2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8" w:history="1">
                        <w:r w:rsidRPr="007020D2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59" w:history="1">
                        <w:r w:rsidRPr="007020D2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60" w:history="1">
                        <w:r w:rsidRPr="007020D2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61" w:history="1">
                        <w:r w:rsidRPr="007020D2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62" w:history="1">
                        <w:r w:rsidRPr="007020D2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63" w:history="1">
                        <w:r w:rsidRPr="007020D2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03FE4" w:rsidRDefault="00003FE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32608764" w:history="1">
                        <w:r w:rsidRPr="007020D2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_Toc432608764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003FE4" w:rsidP="00C27B5D">
            <w:pPr>
              <w:pStyle w:val="Heading1"/>
              <w:outlineLvl w:val="0"/>
            </w:pPr>
            <w:bookmarkStart w:id="0" w:name="_Toc432608750"/>
            <w:r>
              <w:t>Description</w:t>
            </w:r>
            <w:bookmarkEnd w:id="0"/>
          </w:p>
          <w:p w:rsidR="00F448BC" w:rsidRPr="00E65D6E" w:rsidRDefault="00003FE4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003FE4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32608751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003FE4" w:rsidP="00FF408C">
            <w:pPr>
              <w:pStyle w:val="Heading1"/>
              <w:outlineLvl w:val="0"/>
            </w:pPr>
            <w:bookmarkStart w:id="5" w:name="_Toc432608752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003FE4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1121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112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003FE4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Sony_NEX7_Top_Mount</w:t>
                  </w:r>
                </w:p>
                <w:p w:rsidR="00C16188" w:rsidRDefault="00003FE4" w:rsidP="00003FE4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003FE4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03FE4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003FE4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Fillet4</w:t>
                  </w:r>
                </w:p>
                <w:p w:rsidR="004B3022" w:rsidRPr="0044448A" w:rsidRDefault="00003FE4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09320"/>
                        <wp:effectExtent l="0" t="0" r="0" b="508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0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Mass:0.150318 kg</w:t>
                  </w:r>
                </w:p>
                <w:p w:rsidR="00003FE4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Volume:0.00014737 m^3</w:t>
                  </w:r>
                </w:p>
                <w:p w:rsidR="00003FE4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003FE4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Weight:1.47311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C:\Users\Jordan\Documents\GitHub\Aerial-Algal-Bloom-Monitoring\S1000 Solidworks\Sony NEX-7\Sony_NEX7_Top_Mount.SLDPRT</w:t>
                  </w:r>
                </w:p>
                <w:p w:rsidR="00C16188" w:rsidRPr="0044448A" w:rsidRDefault="00003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14 17:45:28 2015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003FE4" w:rsidP="00B35001">
            <w:pPr>
              <w:pStyle w:val="Heading1"/>
              <w:outlineLvl w:val="0"/>
            </w:pPr>
            <w:bookmarkStart w:id="6" w:name="_Toc43260875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7"/>
              <w:gridCol w:w="538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003FE4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(C:\Users\Jordan\Documents\GitHub\Aerial-Algal-Bloom-Monitoring\S1000 Solidworks\Sony NEX-7)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003FE4" w:rsidP="000A7C6B">
            <w:pPr>
              <w:pStyle w:val="Heading1"/>
              <w:outlineLvl w:val="0"/>
            </w:pPr>
            <w:bookmarkStart w:id="7" w:name="_Toc43260875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003FE4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03FE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03FE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003FE4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3260875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03FE4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03FE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03FE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003FE4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0807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08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3e+007 N/m^2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1020 kg/m^3</w:t>
                        </w:r>
                      </w:p>
                    </w:tc>
                  </w:tr>
                  <w:tr w:rsidR="00003FE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03FE4" w:rsidRDefault="00003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1(Fillet4)(Sony_NEX7_Top_Mount)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003FE4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003FE4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32608756"/>
            <w:r>
              <w:rPr>
                <w:rStyle w:val="Strong"/>
              </w:rPr>
              <w:t>Loads and Fixtures</w:t>
            </w:r>
            <w:bookmarkEnd w:id="12"/>
          </w:p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03FE4" w:rsidTr="0045765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03FE4" w:rsidRPr="004E282D" w:rsidRDefault="00003FE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03FE4" w:rsidRPr="004E282D" w:rsidRDefault="00003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03FE4" w:rsidRPr="004E282D" w:rsidRDefault="00003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03FE4" w:rsidTr="00003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003FE4" w:rsidRPr="00F42DD1" w:rsidRDefault="00003FE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003FE4" w:rsidRPr="006208CB" w:rsidRDefault="00003FE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0998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09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03FE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03FE4" w:rsidRPr="00BE6656" w:rsidRDefault="00003FE4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03FE4" w:rsidRPr="00B77EA3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003FE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03FE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-2 lbf</w:t>
                        </w:r>
                      </w:p>
                    </w:tc>
                  </w:tr>
                </w:tbl>
                <w:p w:rsidR="00003FE4" w:rsidRDefault="00003FE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03FE4" w:rsidTr="003104F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003FE4" w:rsidRPr="00F42DD1" w:rsidRDefault="00003FE4" w:rsidP="003104F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003FE4" w:rsidRPr="006208CB" w:rsidRDefault="00003FE4" w:rsidP="003104F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0998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09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03FE4" w:rsidTr="003104F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03FE4" w:rsidRPr="00BE6656" w:rsidRDefault="00003FE4" w:rsidP="003104F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03FE4" w:rsidRPr="00B77EA3" w:rsidRDefault="00003FE4" w:rsidP="003104F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003FE4" w:rsidTr="003104F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3104F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104F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0 -9.81</w:t>
                        </w:r>
                      </w:p>
                    </w:tc>
                  </w:tr>
                  <w:tr w:rsidR="00003FE4" w:rsidTr="003104F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3104F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104F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:rsidR="00003FE4" w:rsidRDefault="00003FE4" w:rsidP="003104F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32608757"/>
            <w:r w:rsidR="00003FE4">
              <w:t>Connector Definitions</w:t>
            </w:r>
            <w:bookmarkEnd w:id="13"/>
          </w:p>
          <w:p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003FE4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003FE4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003FE4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5B3D16" w:rsidRPr="00F42DD1" w:rsidRDefault="00003FE4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Elastic Support-1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85382" w:rsidRPr="00BE6656" w:rsidRDefault="00003FE4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85382" w:rsidRPr="00154A1A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12 face(s)</w:t>
                        </w:r>
                      </w:p>
                    </w:tc>
                  </w:tr>
                  <w:tr w:rsidR="00003FE4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Elastic Support</w:t>
                        </w:r>
                      </w:p>
                    </w:tc>
                  </w:tr>
                  <w:tr w:rsidR="00003FE4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Normal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65</w:t>
                        </w:r>
                      </w:p>
                    </w:tc>
                  </w:tr>
                  <w:tr w:rsidR="00003FE4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Shear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20</w:t>
                        </w:r>
                      </w:p>
                    </w:tc>
                  </w:tr>
                  <w:tr w:rsidR="00003FE4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03FE4" w:rsidRDefault="00003FE4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03FE4" w:rsidRDefault="00003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lbf/in</w:t>
                        </w:r>
                      </w:p>
                    </w:tc>
                  </w:tr>
                </w:tbl>
                <w:p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F42DD1" w:rsidRDefault="00003FE4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1874520" cy="1090295"/>
                              <wp:effectExtent l="0" t="0" r="0" b="0"/>
                              <wp:docPr id="9" name="Picture 9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"/>
                                      <pic:cNvPicPr/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1090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4E282D" w:rsidRDefault="00003FE4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Elastic Support-1</w:t>
                        </w:r>
                      </w:p>
                    </w:tc>
                  </w:tr>
                </w:tbl>
                <w:p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003FE4" w:rsidP="000A7C6B">
            <w:pPr>
              <w:pStyle w:val="Heading1"/>
              <w:outlineLvl w:val="0"/>
            </w:pPr>
            <w:bookmarkStart w:id="14" w:name="_Toc432608758"/>
            <w:r>
              <w:t>Contact Information</w:t>
            </w:r>
            <w:bookmarkEnd w:id="14"/>
          </w:p>
          <w:p w:rsidR="00104BD8" w:rsidRDefault="00003FE4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003FE4" w:rsidP="000A7C6B">
            <w:pPr>
              <w:pStyle w:val="Heading1"/>
              <w:outlineLvl w:val="0"/>
            </w:pPr>
            <w:bookmarkStart w:id="15" w:name="_Toc43260875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003FE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0.207928 in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0.0103964 in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003FE4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003FE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22474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12232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8.0136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88.7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03FE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003FE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03FE4" w:rsidRDefault="00003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RCUE_LENOVOPC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003FE4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904615"/>
                        <wp:effectExtent l="0" t="0" r="0" b="63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904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003FE4" w:rsidP="000A7C6B">
            <w:pPr>
              <w:pStyle w:val="Heading1"/>
              <w:outlineLvl w:val="0"/>
            </w:pPr>
            <w:bookmarkStart w:id="16" w:name="_Toc432608760"/>
            <w:r>
              <w:t>Sensor Details</w:t>
            </w:r>
            <w:bookmarkEnd w:id="16"/>
          </w:p>
          <w:p w:rsidR="002C53F9" w:rsidRPr="00F077CB" w:rsidRDefault="00003FE4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003FE4" w:rsidP="000A7C6B">
            <w:pPr>
              <w:pStyle w:val="Heading1"/>
              <w:outlineLvl w:val="0"/>
            </w:pPr>
            <w:bookmarkStart w:id="17" w:name="_Toc432608761"/>
            <w:r>
              <w:t>Resultant Forces</w:t>
            </w:r>
            <w:bookmarkEnd w:id="17"/>
          </w:p>
          <w:p w:rsidR="005F5B79" w:rsidRPr="000B04D4" w:rsidRDefault="00003FE4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-3.01371e-005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19.2691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-0.000376543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19.2691</w:t>
                  </w:r>
                </w:p>
              </w:tc>
            </w:tr>
          </w:tbl>
          <w:p w:rsidR="005F5B79" w:rsidRPr="000B04D4" w:rsidRDefault="00003FE4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03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03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003FE4" w:rsidRDefault="00003FE4" w:rsidP="00003FE4">
            <w:pPr>
              <w:pStyle w:val="Heading1"/>
            </w:pPr>
            <w:bookmarkStart w:id="21" w:name="_Toc432608762"/>
            <w:r>
              <w:lastRenderedPageBreak/>
              <w:t>Beams</w:t>
            </w:r>
            <w:bookmarkEnd w:id="21"/>
          </w:p>
          <w:p w:rsidR="00EC2432" w:rsidRDefault="00003FE4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003FE4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32608763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36"/>
              <w:gridCol w:w="3262"/>
              <w:gridCol w:w="2432"/>
              <w:gridCol w:w="2424"/>
            </w:tblGrid>
            <w:tr w:rsidR="00003FE4" w:rsidTr="003104F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3FE4" w:rsidTr="003104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345.02 N/m^2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17044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828874 N/m^2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19797</w:t>
                  </w:r>
                </w:p>
              </w:tc>
            </w:tr>
            <w:tr w:rsidR="00003FE4" w:rsidTr="003104F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98970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9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3FE4" w:rsidRPr="004D2956" w:rsidRDefault="00003FE4" w:rsidP="00003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Sony_NEX7_Top_Mount-Static 2-Stress-Stress1</w:t>
                  </w:r>
                </w:p>
              </w:tc>
            </w:tr>
          </w:tbl>
          <w:p w:rsidR="00003FE4" w:rsidRDefault="00003FE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8"/>
              <w:gridCol w:w="3412"/>
              <w:gridCol w:w="2258"/>
              <w:gridCol w:w="2236"/>
            </w:tblGrid>
            <w:tr w:rsidR="00003FE4" w:rsidTr="003104F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3FE4" w:rsidTr="003104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1.56102 mm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2.03689 mm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11724</w:t>
                  </w:r>
                </w:p>
              </w:tc>
            </w:tr>
            <w:tr w:rsidR="00003FE4" w:rsidTr="003104F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98970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9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3FE4" w:rsidRPr="004D2956" w:rsidRDefault="00003FE4" w:rsidP="00003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Sony_NEX7_Top_Mount-Static 2-Displacement-Displacement1</w:t>
                  </w:r>
                </w:p>
              </w:tc>
            </w:tr>
          </w:tbl>
          <w:p w:rsidR="00003FE4" w:rsidRDefault="00003FE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003FE4" w:rsidTr="003104F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3FE4" w:rsidTr="003104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9.82416e-008 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9676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0.000298461 </w:t>
                  </w:r>
                </w:p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9060</w:t>
                  </w:r>
                </w:p>
              </w:tc>
            </w:tr>
            <w:tr w:rsidR="00003FE4" w:rsidTr="003104F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98970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9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3FE4" w:rsidRPr="004D2956" w:rsidRDefault="00003FE4" w:rsidP="00003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Sony_NEX7_Top_Mount-Static 2-Strain-Strain1</w:t>
                  </w:r>
                </w:p>
              </w:tc>
            </w:tr>
          </w:tbl>
          <w:p w:rsidR="00003FE4" w:rsidRDefault="00003FE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003FE4" w:rsidTr="007232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03FE4" w:rsidRDefault="00003FE4" w:rsidP="00003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003FE4" w:rsidTr="00CB01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03FE4" w:rsidRPr="004D2956" w:rsidRDefault="00003FE4" w:rsidP="00003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003FE4" w:rsidTr="003104F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98970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9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3FE4" w:rsidRPr="004D2956" w:rsidRDefault="00003FE4" w:rsidP="00003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Sony_NEX7_Top_Mount-Static 2-Displacement-Displacement1{1}</w:t>
                  </w:r>
                </w:p>
              </w:tc>
            </w:tr>
          </w:tbl>
          <w:p w:rsidR="00003FE4" w:rsidRPr="000B04D4" w:rsidRDefault="00003FE4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003FE4" w:rsidTr="003104F8">
              <w:tc>
                <w:tcPr>
                  <w:tcW w:w="5000" w:type="pct"/>
                  <w:vAlign w:val="center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>
                        <wp:extent cx="6858000" cy="3987800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03FE4" w:rsidTr="003104F8">
              <w:tc>
                <w:tcPr>
                  <w:tcW w:w="5000" w:type="pct"/>
                </w:tcPr>
                <w:p w:rsidR="00003FE4" w:rsidRDefault="00003FE4" w:rsidP="00003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003FE4" w:rsidRPr="00145DDC" w:rsidRDefault="00003FE4" w:rsidP="00003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003FE4" w:rsidP="00003FE4">
            <w:pPr>
              <w:pStyle w:val="Heading1"/>
            </w:pPr>
            <w:bookmarkStart w:id="26" w:name="_Toc432608764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FE4" w:rsidRDefault="00003FE4" w:rsidP="00F25CD7">
      <w:pPr>
        <w:spacing w:after="0" w:line="240" w:lineRule="auto"/>
      </w:pPr>
      <w:r>
        <w:separator/>
      </w:r>
    </w:p>
  </w:endnote>
  <w:endnote w:type="continuationSeparator" w:id="0">
    <w:p w:rsidR="00003FE4" w:rsidRDefault="00003FE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003FE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003FE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Sony_NEX7_Top_Mount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03FE4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003FE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003FE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Sony_NEX7_Top_Mount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03FE4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FE4" w:rsidRDefault="00003FE4" w:rsidP="00F25CD7">
      <w:pPr>
        <w:spacing w:after="0" w:line="240" w:lineRule="auto"/>
      </w:pPr>
      <w:r>
        <w:separator/>
      </w:r>
    </w:p>
  </w:footnote>
  <w:footnote w:type="continuationSeparator" w:id="0">
    <w:p w:rsidR="00003FE4" w:rsidRDefault="00003FE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FE4"/>
    <w:rsid w:val="0000137B"/>
    <w:rsid w:val="00003FE4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EAA0BC-0A6D-4DE0-AB22-58E1678DE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75ACF-6ACA-4E3C-B8F8-2E7ED581C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13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Jordan Kirby</dc:creator>
  <cp:lastModifiedBy>Jordan Kirby</cp:lastModifiedBy>
  <cp:revision>1</cp:revision>
  <dcterms:created xsi:type="dcterms:W3CDTF">2015-10-14T21:56:00Z</dcterms:created>
  <dcterms:modified xsi:type="dcterms:W3CDTF">2015-10-14T21:57:00Z</dcterms:modified>
</cp:coreProperties>
</file>